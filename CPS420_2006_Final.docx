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CDD374" w14:textId="77777777" w:rsidR="00C6554A" w:rsidRPr="008B5277" w:rsidRDefault="002554CD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8B5277">
        <w:rPr>
          <w:noProof/>
          <w:lang w:eastAsia="ko-KR"/>
        </w:rPr>
        <w:drawing>
          <wp:inline distT="0" distB="0" distL="0" distR="0" wp14:anchorId="71F80485" wp14:editId="52D262BE">
            <wp:extent cx="3657600" cy="5486400"/>
            <wp:effectExtent l="0" t="0" r="0" b="0"/>
            <wp:docPr id="22" name="Picture 1" descr="Bright blue glacial lake surrounded by white ice on a dark mount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1935E262" w14:textId="77777777" w:rsidR="00C6554A" w:rsidRDefault="00300F24" w:rsidP="00C6554A">
      <w:pPr>
        <w:pStyle w:val="Title"/>
      </w:pPr>
      <w:r>
        <w:t>cps 420 – 2006 - Final</w:t>
      </w:r>
    </w:p>
    <w:p w14:paraId="433A89E4" w14:textId="77777777" w:rsidR="00C6554A" w:rsidRDefault="00300F24" w:rsidP="00C6554A">
      <w:pPr>
        <w:pStyle w:val="ContactInfo"/>
      </w:pPr>
      <w:r>
        <w:t>Jae Duk Seo</w:t>
      </w:r>
      <w:r w:rsidR="00C6554A">
        <w:br w:type="page"/>
      </w:r>
    </w:p>
    <w:p w14:paraId="56115508" w14:textId="5DF96DCE" w:rsidR="00082F8B" w:rsidRDefault="00082F8B">
      <w:r>
        <w:rPr>
          <w:noProof/>
          <w:lang w:eastAsia="ko-KR"/>
        </w:rPr>
        <w:lastRenderedPageBreak/>
        <w:drawing>
          <wp:inline distT="0" distB="0" distL="0" distR="0" wp14:anchorId="1F36BCB0" wp14:editId="1675B8DC">
            <wp:extent cx="5486400" cy="1879600"/>
            <wp:effectExtent l="0" t="0" r="0" b="0"/>
            <wp:docPr id="1" name="Picture 1" descr="../Screen%20Shot%202017-04-24%20at%2012.50.0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7-04-24%20at%2012.50.09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212B">
        <w:br/>
      </w:r>
      <w:r w:rsidR="00B1212B">
        <w:br/>
      </w:r>
      <w:r w:rsidR="00B1212B">
        <w:rPr>
          <w:noProof/>
          <w:lang w:eastAsia="ko-KR"/>
        </w:rPr>
        <w:drawing>
          <wp:inline distT="0" distB="0" distL="0" distR="0" wp14:anchorId="123B3B7A" wp14:editId="64E5C668">
            <wp:extent cx="5486400" cy="3086100"/>
            <wp:effectExtent l="0" t="0" r="0" b="12700"/>
            <wp:docPr id="6" name="Picture 6" descr="../18111223_715321035295881_48932754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18111223_715321035295881_489327546_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7903F" w14:textId="77777777" w:rsidR="00082F8B" w:rsidRDefault="00082F8B">
      <w:r>
        <w:br w:type="page"/>
      </w:r>
    </w:p>
    <w:p w14:paraId="40ECC136" w14:textId="4E1ED4DC" w:rsidR="00082F8B" w:rsidRDefault="00082F8B">
      <w:r>
        <w:rPr>
          <w:noProof/>
          <w:lang w:eastAsia="ko-KR"/>
        </w:rPr>
        <w:lastRenderedPageBreak/>
        <w:drawing>
          <wp:inline distT="0" distB="0" distL="0" distR="0" wp14:anchorId="29B75B5E" wp14:editId="2B80FB5E">
            <wp:extent cx="5486400" cy="990600"/>
            <wp:effectExtent l="0" t="0" r="0" b="0"/>
            <wp:docPr id="2" name="Picture 2" descr="../Screen%20Shot%202017-04-24%20at%2012.50.1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%20Shot%202017-04-24%20at%2012.50.12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212B">
        <w:br/>
      </w:r>
      <w:r w:rsidR="00B1212B">
        <w:br/>
      </w:r>
      <w:r w:rsidR="00B1212B">
        <w:rPr>
          <w:noProof/>
          <w:lang w:eastAsia="ko-KR"/>
        </w:rPr>
        <w:drawing>
          <wp:inline distT="0" distB="0" distL="0" distR="0" wp14:anchorId="30AA6E36" wp14:editId="6E83B760">
            <wp:extent cx="5486400" cy="3086100"/>
            <wp:effectExtent l="0" t="0" r="0" b="12700"/>
            <wp:docPr id="7" name="Picture 7" descr="../18119642_715321051962546_913792247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18119642_715321051962546_913792247_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2C23F" w14:textId="77777777" w:rsidR="00082F8B" w:rsidRDefault="00082F8B">
      <w:r>
        <w:br w:type="page"/>
      </w:r>
    </w:p>
    <w:p w14:paraId="63A9F769" w14:textId="5C85B6DB" w:rsidR="00082F8B" w:rsidRDefault="00082F8B">
      <w:r>
        <w:rPr>
          <w:noProof/>
          <w:lang w:eastAsia="ko-KR"/>
        </w:rPr>
        <w:lastRenderedPageBreak/>
        <w:drawing>
          <wp:inline distT="0" distB="0" distL="0" distR="0" wp14:anchorId="766DF468" wp14:editId="68F4D02E">
            <wp:extent cx="5473700" cy="749300"/>
            <wp:effectExtent l="0" t="0" r="12700" b="12700"/>
            <wp:docPr id="3" name="Picture 3" descr="../Screen%20Shot%202017-04-24%20at%2012.50.2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%20Shot%202017-04-24%20at%2012.50.22%20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065C">
        <w:br/>
      </w:r>
      <w:r w:rsidR="0027065C">
        <w:rPr>
          <w:noProof/>
          <w:lang w:eastAsia="ko-KR"/>
        </w:rPr>
        <w:drawing>
          <wp:inline distT="0" distB="0" distL="0" distR="0" wp14:anchorId="6A6614E9" wp14:editId="73F015EA">
            <wp:extent cx="5486400" cy="3086100"/>
            <wp:effectExtent l="0" t="0" r="0" b="12700"/>
            <wp:docPr id="8" name="Picture 8" descr="../18111375_715323935295591_217191124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18111375_715323935295591_217191124_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065C">
        <w:br/>
      </w:r>
    </w:p>
    <w:p w14:paraId="17EC3349" w14:textId="77777777" w:rsidR="00082F8B" w:rsidRDefault="00082F8B">
      <w:r>
        <w:br w:type="page"/>
      </w:r>
    </w:p>
    <w:p w14:paraId="3FB2B8F6" w14:textId="3249D761" w:rsidR="00082F8B" w:rsidRDefault="00082F8B">
      <w:r>
        <w:rPr>
          <w:noProof/>
          <w:lang w:eastAsia="ko-KR"/>
        </w:rPr>
        <w:lastRenderedPageBreak/>
        <w:drawing>
          <wp:inline distT="0" distB="0" distL="0" distR="0" wp14:anchorId="601CB15C" wp14:editId="59DB6A2E">
            <wp:extent cx="5346700" cy="1447800"/>
            <wp:effectExtent l="0" t="0" r="12700" b="0"/>
            <wp:docPr id="4" name="Picture 4" descr="../Screen%20Shot%202017-04-24%20at%2012.50.2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Screen%20Shot%202017-04-24%20at%2012.50.25%20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065C">
        <w:br/>
      </w:r>
      <w:r w:rsidR="0027065C">
        <w:br/>
      </w:r>
      <w:r w:rsidR="0027065C">
        <w:rPr>
          <w:noProof/>
          <w:lang w:eastAsia="ko-KR"/>
        </w:rPr>
        <w:drawing>
          <wp:inline distT="0" distB="0" distL="0" distR="0" wp14:anchorId="55EEA09C" wp14:editId="4CC8113B">
            <wp:extent cx="5486400" cy="3086100"/>
            <wp:effectExtent l="0" t="0" r="0" b="12700"/>
            <wp:docPr id="10" name="Picture 10" descr="../18120130_715323958628922_722412168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18120130_715323958628922_722412168_o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0C8C5" w14:textId="77777777" w:rsidR="00082F8B" w:rsidRDefault="00082F8B">
      <w:r>
        <w:br w:type="page"/>
      </w:r>
    </w:p>
    <w:p w14:paraId="68F772CD" w14:textId="4E24D471" w:rsidR="00CE569A" w:rsidRDefault="00082F8B">
      <w:r>
        <w:rPr>
          <w:noProof/>
          <w:lang w:eastAsia="ko-KR"/>
        </w:rPr>
        <w:lastRenderedPageBreak/>
        <w:drawing>
          <wp:inline distT="0" distB="0" distL="0" distR="0" wp14:anchorId="2B525926" wp14:editId="54964F33">
            <wp:extent cx="5473700" cy="1168400"/>
            <wp:effectExtent l="0" t="0" r="12700" b="0"/>
            <wp:docPr id="5" name="Picture 5" descr="../Screen%20Shot%202017-04-24%20at%2012.50.2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Screen%20Shot%202017-04-24%20at%2012.50.28%20A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065C">
        <w:br/>
      </w:r>
      <w:r w:rsidR="0027065C">
        <w:br/>
      </w:r>
      <w:r w:rsidR="0027065C">
        <w:rPr>
          <w:noProof/>
          <w:lang w:eastAsia="ko-KR"/>
        </w:rPr>
        <w:drawing>
          <wp:inline distT="0" distB="0" distL="0" distR="0" wp14:anchorId="010389E7" wp14:editId="073C7A6A">
            <wp:extent cx="5486400" cy="3086100"/>
            <wp:effectExtent l="0" t="0" r="0" b="12700"/>
            <wp:docPr id="11" name="Picture 11" descr="../18111165_715323975295587_1321048513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18111165_715323975295587_1321048513_o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6DAF9" w14:textId="77777777" w:rsidR="00CE569A" w:rsidRDefault="00CE569A">
      <w:r>
        <w:br w:type="page"/>
      </w:r>
    </w:p>
    <w:p w14:paraId="144C4CA3" w14:textId="10E122E3" w:rsidR="00CE569A" w:rsidRDefault="00CE569A">
      <w:r>
        <w:rPr>
          <w:noProof/>
          <w:lang w:eastAsia="ko-KR"/>
        </w:rPr>
        <w:lastRenderedPageBreak/>
        <w:drawing>
          <wp:inline distT="0" distB="0" distL="0" distR="0" wp14:anchorId="29FE96B8" wp14:editId="4AB786E7">
            <wp:extent cx="5486400" cy="1619885"/>
            <wp:effectExtent l="0" t="0" r="0" b="5715"/>
            <wp:docPr id="9" name="Picture 9" descr="../Screen%20Shot%202017-04-25%20at%2012.08.3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7-04-25%20at%2012.08.36%20A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  <w:lang w:eastAsia="ko-KR"/>
        </w:rPr>
        <w:drawing>
          <wp:inline distT="0" distB="0" distL="0" distR="0" wp14:anchorId="305D7F63" wp14:editId="48FEF228">
            <wp:extent cx="5478780" cy="3084195"/>
            <wp:effectExtent l="0" t="0" r="7620" b="0"/>
            <wp:docPr id="12" name="Picture 12" descr="../18159257_715686605259324_424064476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18159257_715686605259324_424064476_o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41BFC" w14:textId="77777777" w:rsidR="00CE569A" w:rsidRDefault="00CE569A">
      <w:r>
        <w:br w:type="page"/>
      </w:r>
    </w:p>
    <w:p w14:paraId="2BB3195F" w14:textId="522D637C" w:rsidR="00CE569A" w:rsidRDefault="00CE569A">
      <w:r>
        <w:rPr>
          <w:noProof/>
          <w:lang w:eastAsia="ko-KR"/>
        </w:rPr>
        <w:lastRenderedPageBreak/>
        <w:drawing>
          <wp:inline distT="0" distB="0" distL="0" distR="0" wp14:anchorId="2EA29295" wp14:editId="6FD34EB2">
            <wp:extent cx="5494020" cy="643255"/>
            <wp:effectExtent l="0" t="0" r="0" b="0"/>
            <wp:docPr id="13" name="Picture 13" descr="../Screen%20Shot%202017-04-25%20at%2012.08.4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%20Shot%202017-04-25%20at%2012.08.40%20A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ko-KR"/>
        </w:rPr>
        <w:drawing>
          <wp:inline distT="0" distB="0" distL="0" distR="0" wp14:anchorId="7095801A" wp14:editId="607FC45C">
            <wp:extent cx="5478780" cy="3084195"/>
            <wp:effectExtent l="0" t="0" r="7620" b="0"/>
            <wp:docPr id="14" name="Picture 14" descr="../18120386_715686661925985_137888297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18120386_715686661925985_137888297_o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E6B95" w14:textId="77777777" w:rsidR="00CE569A" w:rsidRDefault="00CE569A">
      <w:r>
        <w:br w:type="page"/>
      </w:r>
    </w:p>
    <w:p w14:paraId="7E30A2C5" w14:textId="77777777" w:rsidR="00CE569A" w:rsidRDefault="00CE569A">
      <w:bookmarkStart w:id="5" w:name="_GoBack"/>
      <w:r>
        <w:rPr>
          <w:noProof/>
          <w:lang w:eastAsia="ko-KR"/>
        </w:rPr>
        <w:lastRenderedPageBreak/>
        <w:drawing>
          <wp:inline distT="0" distB="0" distL="0" distR="0" wp14:anchorId="6468D90B" wp14:editId="0B9E5A46">
            <wp:extent cx="5478780" cy="852170"/>
            <wp:effectExtent l="0" t="0" r="7620" b="11430"/>
            <wp:docPr id="15" name="Picture 15" descr="../Screen%20Shot%202017-04-25%20at%2012.08.4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Screen%20Shot%202017-04-25%20at%2012.08.44%20AM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85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"/>
      <w:r>
        <w:br/>
      </w:r>
      <w:r>
        <w:rPr>
          <w:noProof/>
          <w:lang w:eastAsia="ko-KR"/>
        </w:rPr>
        <w:drawing>
          <wp:inline distT="0" distB="0" distL="0" distR="0" wp14:anchorId="5B8D756C" wp14:editId="5B6CEDB6">
            <wp:extent cx="5478780" cy="3084195"/>
            <wp:effectExtent l="0" t="0" r="7620" b="0"/>
            <wp:docPr id="16" name="Picture 16" descr="../18159963_715686675259317_565476404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18159963_715686675259317_565476404_o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723D2" w14:textId="18CE1D5C" w:rsidR="00CE569A" w:rsidRDefault="00CE569A"/>
    <w:p w14:paraId="1DCCBEE9" w14:textId="77777777" w:rsidR="002C74C0" w:rsidRDefault="0068112A"/>
    <w:sectPr w:rsidR="002C74C0">
      <w:footerReference w:type="default" r:id="rId24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10273CC" w14:textId="77777777" w:rsidR="0068112A" w:rsidRDefault="0068112A" w:rsidP="00C6554A">
      <w:pPr>
        <w:spacing w:before="0" w:after="0" w:line="240" w:lineRule="auto"/>
      </w:pPr>
      <w:r>
        <w:separator/>
      </w:r>
    </w:p>
  </w:endnote>
  <w:endnote w:type="continuationSeparator" w:id="0">
    <w:p w14:paraId="5C544F04" w14:textId="77777777" w:rsidR="0068112A" w:rsidRDefault="0068112A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auto"/>
    <w:pitch w:val="variable"/>
    <w:sig w:usb0="A00002EF" w:usb1="4000204B" w:usb2="00000000" w:usb3="00000000" w:csb0="0000019F" w:csb1="00000000"/>
  </w:font>
  <w:font w:name="궁서">
    <w:charset w:val="81"/>
    <w:family w:val="auto"/>
    <w:pitch w:val="variable"/>
    <w:sig w:usb0="B00002AF" w:usb1="69D77CFB" w:usb2="00000030" w:usb3="00000000" w:csb0="0008009F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3DD123" w14:textId="77777777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DF2681">
      <w:rPr>
        <w:noProof/>
      </w:rPr>
      <w:t>8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AE6BA5" w14:textId="77777777" w:rsidR="0068112A" w:rsidRDefault="0068112A" w:rsidP="00C6554A">
      <w:pPr>
        <w:spacing w:before="0" w:after="0" w:line="240" w:lineRule="auto"/>
      </w:pPr>
      <w:r>
        <w:separator/>
      </w:r>
    </w:p>
  </w:footnote>
  <w:footnote w:type="continuationSeparator" w:id="0">
    <w:p w14:paraId="7EF1353F" w14:textId="77777777" w:rsidR="0068112A" w:rsidRDefault="0068112A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F24"/>
    <w:rsid w:val="00082F8B"/>
    <w:rsid w:val="00152CBC"/>
    <w:rsid w:val="001C403B"/>
    <w:rsid w:val="002554CD"/>
    <w:rsid w:val="0027065C"/>
    <w:rsid w:val="00293B83"/>
    <w:rsid w:val="002B4294"/>
    <w:rsid w:val="00300F24"/>
    <w:rsid w:val="00333D0D"/>
    <w:rsid w:val="0033585D"/>
    <w:rsid w:val="004C049F"/>
    <w:rsid w:val="005000E2"/>
    <w:rsid w:val="00500D59"/>
    <w:rsid w:val="0068112A"/>
    <w:rsid w:val="006A3CE7"/>
    <w:rsid w:val="007B0EB2"/>
    <w:rsid w:val="00B1212B"/>
    <w:rsid w:val="00C6554A"/>
    <w:rsid w:val="00CE569A"/>
    <w:rsid w:val="00D76A0F"/>
    <w:rsid w:val="00D801F1"/>
    <w:rsid w:val="00DF2681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DF7F0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20" Type="http://schemas.openxmlformats.org/officeDocument/2006/relationships/image" Target="media/image14.png"/><Relationship Id="rId21" Type="http://schemas.openxmlformats.org/officeDocument/2006/relationships/image" Target="media/image15.jpeg"/><Relationship Id="rId22" Type="http://schemas.openxmlformats.org/officeDocument/2006/relationships/image" Target="media/image16.png"/><Relationship Id="rId23" Type="http://schemas.openxmlformats.org/officeDocument/2006/relationships/image" Target="media/image17.jpeg"/><Relationship Id="rId24" Type="http://schemas.openxmlformats.org/officeDocument/2006/relationships/footer" Target="footer1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jpeg"/><Relationship Id="rId12" Type="http://schemas.openxmlformats.org/officeDocument/2006/relationships/image" Target="media/image6.png"/><Relationship Id="rId13" Type="http://schemas.openxmlformats.org/officeDocument/2006/relationships/image" Target="media/image7.jpeg"/><Relationship Id="rId14" Type="http://schemas.openxmlformats.org/officeDocument/2006/relationships/image" Target="media/image8.png"/><Relationship Id="rId15" Type="http://schemas.openxmlformats.org/officeDocument/2006/relationships/image" Target="media/image9.jpeg"/><Relationship Id="rId16" Type="http://schemas.openxmlformats.org/officeDocument/2006/relationships/image" Target="media/image10.png"/><Relationship Id="rId17" Type="http://schemas.openxmlformats.org/officeDocument/2006/relationships/image" Target="media/image11.jpeg"/><Relationship Id="rId18" Type="http://schemas.openxmlformats.org/officeDocument/2006/relationships/image" Target="media/image12.png"/><Relationship Id="rId19" Type="http://schemas.openxmlformats.org/officeDocument/2006/relationships/image" Target="media/image13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aedukseo/Library/Containers/com.microsoft.Word/Data/Library/Caches/1033/TM02835058/Student%20report%20with%20cover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photo.dotx</Template>
  <TotalTime>4</TotalTime>
  <Pages>9</Pages>
  <Words>13</Words>
  <Characters>79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 Seo</dc:creator>
  <cp:keywords/>
  <dc:description/>
  <cp:lastModifiedBy>Jae Seo</cp:lastModifiedBy>
  <cp:revision>7</cp:revision>
  <dcterms:created xsi:type="dcterms:W3CDTF">2017-04-24T04:49:00Z</dcterms:created>
  <dcterms:modified xsi:type="dcterms:W3CDTF">2017-04-25T04:14:00Z</dcterms:modified>
</cp:coreProperties>
</file>