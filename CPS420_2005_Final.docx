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AD03D" w14:textId="77777777" w:rsidR="00C53F15" w:rsidRDefault="002554CD" w:rsidP="001446C2">
      <w:pPr>
        <w:pStyle w:val="Title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3F7DFC96" wp14:editId="5F4FE101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C646D6" w14:textId="624390C0" w:rsidR="00C53F15" w:rsidRDefault="00C53F15" w:rsidP="00C53F15">
      <w:r>
        <w:br/>
      </w:r>
      <w:r>
        <w:br/>
      </w:r>
      <w:r>
        <w:tab/>
        <w:t xml:space="preserve">Link for the exam: </w:t>
      </w:r>
      <w:hyperlink r:id="rId9" w:history="1">
        <w:r w:rsidRPr="00565222">
          <w:rPr>
            <w:rStyle w:val="Hyperlink"/>
          </w:rPr>
          <w:t>http://quigley.scs.ryerson.ca/~mth210/OldExams/Finals/W05%20Final%20Exam.pdf</w:t>
        </w:r>
      </w:hyperlink>
    </w:p>
    <w:p w14:paraId="36840094" w14:textId="03985A2F" w:rsidR="00C6554A" w:rsidRPr="008B5277" w:rsidRDefault="001446C2" w:rsidP="00C53F15">
      <w:bookmarkStart w:id="5" w:name="_GoBack"/>
      <w:bookmarkEnd w:id="5"/>
      <w:r>
        <w:br/>
      </w:r>
      <w:r>
        <w:br/>
      </w:r>
    </w:p>
    <w:bookmarkEnd w:id="0"/>
    <w:bookmarkEnd w:id="1"/>
    <w:bookmarkEnd w:id="2"/>
    <w:bookmarkEnd w:id="3"/>
    <w:bookmarkEnd w:id="4"/>
    <w:p w14:paraId="011700B7" w14:textId="77777777" w:rsidR="00C6554A" w:rsidRDefault="00C6554A" w:rsidP="00C6554A">
      <w:pPr>
        <w:pStyle w:val="ContactInfo"/>
      </w:pPr>
      <w:r>
        <w:br w:type="page"/>
      </w:r>
    </w:p>
    <w:p w14:paraId="6A8322E0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4EC64506" wp14:editId="2752D1FF">
            <wp:extent cx="5473700" cy="2467610"/>
            <wp:effectExtent l="0" t="0" r="12700" b="0"/>
            <wp:docPr id="1" name="Picture 1" descr="/Users/jaedukseo/Desktop/Screen Shot 2017-04-23 at 12.52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edukseo/Desktop/Screen Shot 2017-04-23 at 12.52.44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ko-KR"/>
        </w:rPr>
        <w:drawing>
          <wp:inline distT="0" distB="0" distL="0" distR="0" wp14:anchorId="2F4EDCCF" wp14:editId="7F79BB60">
            <wp:extent cx="5486400" cy="3081655"/>
            <wp:effectExtent l="0" t="0" r="0" b="0"/>
            <wp:docPr id="2" name="Picture 2" descr="/Users/jaedukseo/Desktop/18042881_714796238681694_14227900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edukseo/Desktop/18042881_714796238681694_1422790059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3DDE6A2" w14:textId="77777777" w:rsidR="001446C2" w:rsidRDefault="001446C2">
      <w:r>
        <w:br w:type="page"/>
      </w:r>
    </w:p>
    <w:p w14:paraId="32E5B270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7C164B55" wp14:editId="7E54E6A6">
            <wp:extent cx="5474335" cy="1359535"/>
            <wp:effectExtent l="0" t="0" r="12065" b="12065"/>
            <wp:docPr id="3" name="Picture 3" descr="/Users/jaedukseo/Desktop/Screen Shot 2017-04-23 at 12.55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edukseo/Desktop/Screen Shot 2017-04-23 at 12.55.00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ko-KR"/>
        </w:rPr>
        <w:drawing>
          <wp:inline distT="0" distB="0" distL="0" distR="0" wp14:anchorId="1A21685E" wp14:editId="0EAD8D95">
            <wp:extent cx="5486400" cy="3089275"/>
            <wp:effectExtent l="0" t="0" r="0" b="9525"/>
            <wp:docPr id="4" name="Picture 4" descr="/Users/jaedukseo/Desktop/18111048_714796282015023_7612548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edukseo/Desktop/18111048_714796282015023_761254856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4782" w14:textId="77777777" w:rsidR="001446C2" w:rsidRDefault="001446C2">
      <w:r>
        <w:br w:type="page"/>
      </w:r>
    </w:p>
    <w:p w14:paraId="32F31161" w14:textId="77777777" w:rsidR="002C74C0" w:rsidRDefault="001446C2">
      <w:r>
        <w:rPr>
          <w:noProof/>
          <w:lang w:eastAsia="ko-KR"/>
        </w:rPr>
        <w:lastRenderedPageBreak/>
        <w:drawing>
          <wp:inline distT="0" distB="0" distL="0" distR="0" wp14:anchorId="331D3FC8" wp14:editId="0424AD68">
            <wp:extent cx="5486400" cy="3344545"/>
            <wp:effectExtent l="0" t="0" r="0" b="8255"/>
            <wp:docPr id="5" name="Picture 5" descr="/Users/jaedukseo/Desktop/Screen Shot 2017-04-23 at 12.55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edukseo/Desktop/Screen Shot 2017-04-23 at 12.55.5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Please visit the website: </w:t>
      </w:r>
      <w:hyperlink r:id="rId15" w:history="1">
        <w:r w:rsidRPr="00565222">
          <w:rPr>
            <w:rStyle w:val="Hyperlink"/>
          </w:rPr>
          <w:t>http://hackingoff.com/compilers/regular-expression-to-nfa-dfa</w:t>
        </w:r>
      </w:hyperlink>
    </w:p>
    <w:p w14:paraId="31EE9732" w14:textId="77777777" w:rsidR="001446C2" w:rsidRDefault="001446C2">
      <w:r>
        <w:br w:type="page"/>
      </w:r>
    </w:p>
    <w:p w14:paraId="292B34A7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0E1D28C7" wp14:editId="0FB22466">
            <wp:extent cx="5486400" cy="1588135"/>
            <wp:effectExtent l="0" t="0" r="0" b="12065"/>
            <wp:docPr id="6" name="Picture 6" descr="/Users/jaedukseo/Desktop/Screen Shot 2017-04-23 at 12.56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edukseo/Desktop/Screen Shot 2017-04-23 at 12.56.30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Credits:</w:t>
      </w:r>
    </w:p>
    <w:p w14:paraId="798FBC30" w14:textId="77777777" w:rsidR="001446C2" w:rsidRDefault="001446C2" w:rsidP="001446C2">
      <w:pPr>
        <w:pStyle w:val="ListParagraph"/>
        <w:numPr>
          <w:ilvl w:val="0"/>
          <w:numId w:val="16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1446C2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The Pigeonhole Principle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 xml:space="preserve">: </w:t>
      </w:r>
      <w:hyperlink r:id="rId17" w:history="1">
        <w:r w:rsidRPr="0056522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ko-KR"/>
          </w:rPr>
          <w:t>http://www.eecs.yorku.ca/course_archive/2008-09/S/1019/Website_files/19-the-pigeonhole-princ</w:t>
        </w:r>
        <w:r w:rsidRPr="0056522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ko-KR"/>
          </w:rPr>
          <w:t>i</w:t>
        </w:r>
        <w:r w:rsidRPr="0056522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ko-KR"/>
          </w:rPr>
          <w:t>ple.pdf</w:t>
        </w:r>
      </w:hyperlink>
    </w:p>
    <w:p w14:paraId="1A336F42" w14:textId="77777777" w:rsidR="001446C2" w:rsidRPr="001446C2" w:rsidRDefault="001446C2" w:rsidP="001446C2">
      <w:pPr>
        <w:pStyle w:val="ListParagraph"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14:paraId="423FE728" w14:textId="77777777" w:rsidR="001446C2" w:rsidRDefault="001446C2" w:rsidP="001446C2">
      <w:pPr>
        <w:pStyle w:val="ListParagraph"/>
        <w:numPr>
          <w:ilvl w:val="0"/>
          <w:numId w:val="16"/>
        </w:numPr>
      </w:pPr>
      <w:r>
        <w:t xml:space="preserve"> </w:t>
      </w:r>
      <w:r w:rsidRPr="001446C2">
        <w:t xml:space="preserve">[Discrete Math 1] Pigeonhole </w:t>
      </w:r>
      <w:proofErr w:type="gramStart"/>
      <w:r w:rsidRPr="001446C2">
        <w:t>Principle</w:t>
      </w:r>
      <w:r>
        <w:t xml:space="preserve"> :</w:t>
      </w:r>
      <w:proofErr w:type="gramEnd"/>
      <w:r>
        <w:t xml:space="preserve"> </w:t>
      </w:r>
      <w:hyperlink r:id="rId18" w:history="1">
        <w:r w:rsidRPr="00565222">
          <w:rPr>
            <w:rStyle w:val="Hyperlink"/>
          </w:rPr>
          <w:t>https://www.youtube.com/watch?v=2-mxYrCNX60&amp;t=197s</w:t>
        </w:r>
      </w:hyperlink>
    </w:p>
    <w:p w14:paraId="2893BB81" w14:textId="77777777" w:rsidR="001446C2" w:rsidRDefault="001446C2" w:rsidP="001446C2">
      <w:pPr>
        <w:pStyle w:val="ListParagraph"/>
      </w:pPr>
    </w:p>
    <w:p w14:paraId="468D12C3" w14:textId="77777777" w:rsidR="001446C2" w:rsidRDefault="001446C2" w:rsidP="001446C2">
      <w:pPr>
        <w:pStyle w:val="ListParagraph"/>
      </w:pPr>
      <w:r>
        <w:rPr>
          <w:noProof/>
          <w:lang w:eastAsia="ko-KR"/>
        </w:rPr>
        <w:drawing>
          <wp:inline distT="0" distB="0" distL="0" distR="0" wp14:anchorId="402B292F" wp14:editId="52D7B887">
            <wp:extent cx="5486400" cy="3348990"/>
            <wp:effectExtent l="0" t="0" r="0" b="3810"/>
            <wp:docPr id="7" name="Picture 7" descr="/Users/jaedukseo/Desktop/Screen Shot 2017-04-23 at 12.57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edukseo/Desktop/Screen Shot 2017-04-23 at 12.57.27 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A6F2" w14:textId="77777777" w:rsidR="001446C2" w:rsidRDefault="001446C2" w:rsidP="001446C2">
      <w:pPr>
        <w:pStyle w:val="ListParagraph"/>
      </w:pPr>
    </w:p>
    <w:p w14:paraId="32B25F2B" w14:textId="77777777" w:rsidR="001446C2" w:rsidRDefault="001446C2" w:rsidP="001446C2">
      <w:pPr>
        <w:pStyle w:val="ListParagraph"/>
      </w:pPr>
    </w:p>
    <w:p w14:paraId="7FF9B282" w14:textId="77777777" w:rsidR="001446C2" w:rsidRDefault="001446C2" w:rsidP="001446C2">
      <w:pPr>
        <w:pStyle w:val="ListParagraph"/>
      </w:pPr>
    </w:p>
    <w:p w14:paraId="294226C7" w14:textId="77777777" w:rsidR="001446C2" w:rsidRDefault="001446C2" w:rsidP="001446C2">
      <w:pPr>
        <w:pStyle w:val="ListParagraph"/>
      </w:pPr>
    </w:p>
    <w:p w14:paraId="69D67C61" w14:textId="77777777" w:rsidR="001446C2" w:rsidRDefault="001446C2" w:rsidP="001446C2">
      <w:pPr>
        <w:pStyle w:val="ListParagraph"/>
      </w:pPr>
    </w:p>
    <w:p w14:paraId="646E7824" w14:textId="77777777" w:rsidR="001446C2" w:rsidRDefault="001446C2" w:rsidP="001446C2">
      <w:pPr>
        <w:pStyle w:val="ListParagraph"/>
      </w:pPr>
    </w:p>
    <w:p w14:paraId="7D03F449" w14:textId="77777777" w:rsidR="001446C2" w:rsidRDefault="001446C2" w:rsidP="001446C2">
      <w:pPr>
        <w:pStyle w:val="ListParagraph"/>
      </w:pPr>
      <w:r>
        <w:rPr>
          <w:noProof/>
          <w:lang w:eastAsia="ko-KR"/>
        </w:rPr>
        <w:lastRenderedPageBreak/>
        <w:drawing>
          <wp:inline distT="0" distB="0" distL="0" distR="0" wp14:anchorId="38CF05AF" wp14:editId="7919E0F7">
            <wp:extent cx="5486400" cy="3089275"/>
            <wp:effectExtent l="0" t="0" r="0" b="9525"/>
            <wp:docPr id="8" name="Picture 8" descr="/Users/jaedukseo/Desktop/18110182_714796352015016_148804541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edukseo/Desktop/18110182_714796352015016_1488045410_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945A" w14:textId="77777777" w:rsidR="001446C2" w:rsidRDefault="001446C2">
      <w:r>
        <w:br w:type="page"/>
      </w:r>
    </w:p>
    <w:p w14:paraId="1FAAEFAD" w14:textId="77777777" w:rsidR="001446C2" w:rsidRDefault="001446C2" w:rsidP="001446C2">
      <w:pPr>
        <w:pStyle w:val="ListParagraph"/>
      </w:pPr>
      <w:r>
        <w:rPr>
          <w:noProof/>
          <w:lang w:eastAsia="ko-KR"/>
        </w:rPr>
        <w:lastRenderedPageBreak/>
        <w:drawing>
          <wp:inline distT="0" distB="0" distL="0" distR="0" wp14:anchorId="0F68C022" wp14:editId="409F9224">
            <wp:extent cx="5474335" cy="778510"/>
            <wp:effectExtent l="0" t="0" r="12065" b="8890"/>
            <wp:docPr id="9" name="Picture 9" descr="/Users/jaedukseo/Desktop/Screen Shot 2017-04-23 at 12.5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edukseo/Desktop/Screen Shot 2017-04-23 at 12.58.11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B9956A" w14:textId="77777777" w:rsidR="001446C2" w:rsidRDefault="001446C2" w:rsidP="001446C2">
      <w:r>
        <w:rPr>
          <w:noProof/>
          <w:lang w:eastAsia="ko-KR"/>
        </w:rPr>
        <w:drawing>
          <wp:inline distT="0" distB="0" distL="0" distR="0" wp14:anchorId="11C9186C" wp14:editId="6ABA9C22">
            <wp:extent cx="5482774" cy="2050672"/>
            <wp:effectExtent l="0" t="0" r="3810" b="6985"/>
            <wp:docPr id="10" name="Picture 10" descr="/Users/jaedukseo/Desktop/Screen Shot 2017-04-23 at 12.43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edukseo/Desktop/Screen Shot 2017-04-23 at 12.43.19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94" cy="20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EDFC" w14:textId="77777777" w:rsidR="001446C2" w:rsidRDefault="001446C2" w:rsidP="001446C2">
      <w:r>
        <w:rPr>
          <w:noProof/>
          <w:lang w:eastAsia="ko-KR"/>
        </w:rPr>
        <w:drawing>
          <wp:inline distT="0" distB="0" distL="0" distR="0" wp14:anchorId="2CAC8917" wp14:editId="7213F71E">
            <wp:extent cx="5472722" cy="2677778"/>
            <wp:effectExtent l="0" t="0" r="0" b="0"/>
            <wp:docPr id="11" name="Picture 11" descr="/Users/jaedukseo/Desktop/Screen Shot 2017-04-23 at 12.43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edukseo/Desktop/Screen Shot 2017-04-23 at 12.43.26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17" cy="26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br/>
      </w:r>
      <w:r>
        <w:rPr>
          <w:noProof/>
          <w:lang w:eastAsia="ko-KR"/>
        </w:rPr>
        <w:drawing>
          <wp:inline distT="0" distB="0" distL="0" distR="0" wp14:anchorId="5CC39459" wp14:editId="561F0BB3">
            <wp:extent cx="5474335" cy="2953385"/>
            <wp:effectExtent l="0" t="0" r="12065" b="0"/>
            <wp:docPr id="12" name="Picture 12" descr="/Users/jaedukseo/Desktop/Screen Shot 2017-04-23 at 12.43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edukseo/Desktop/Screen Shot 2017-04-23 at 12.43.38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945F" w14:textId="77777777" w:rsidR="001446C2" w:rsidRDefault="001446C2" w:rsidP="001446C2">
      <w:r>
        <w:rPr>
          <w:noProof/>
          <w:lang w:eastAsia="ko-KR"/>
        </w:rPr>
        <w:drawing>
          <wp:inline distT="0" distB="0" distL="0" distR="0" wp14:anchorId="7305CEDE" wp14:editId="40DE06B2">
            <wp:extent cx="5486400" cy="3089275"/>
            <wp:effectExtent l="0" t="0" r="0" b="9525"/>
            <wp:docPr id="13" name="Picture 13" descr="/Users/jaedukseo/Desktop/18111068_714796428681675_308004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aedukseo/Desktop/18111068_714796428681675_30800452_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C059" w14:textId="77777777" w:rsidR="001446C2" w:rsidRDefault="001446C2" w:rsidP="001446C2"/>
    <w:p w14:paraId="52270D3E" w14:textId="77777777" w:rsidR="001446C2" w:rsidRDefault="001446C2" w:rsidP="001446C2">
      <w:pPr>
        <w:pStyle w:val="ListParagraph"/>
      </w:pPr>
    </w:p>
    <w:sectPr w:rsidR="001446C2">
      <w:footerReference w:type="defaul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932C7B" w14:textId="77777777" w:rsidR="001D6576" w:rsidRDefault="001D6576" w:rsidP="00C6554A">
      <w:pPr>
        <w:spacing w:before="0" w:after="0" w:line="240" w:lineRule="auto"/>
      </w:pPr>
      <w:r>
        <w:separator/>
      </w:r>
    </w:p>
  </w:endnote>
  <w:endnote w:type="continuationSeparator" w:id="0">
    <w:p w14:paraId="263BAACB" w14:textId="77777777" w:rsidR="001D6576" w:rsidRDefault="001D657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7DD65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446C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2F667C" w14:textId="77777777" w:rsidR="001D6576" w:rsidRDefault="001D657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85F4593" w14:textId="77777777" w:rsidR="001D6576" w:rsidRDefault="001D657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D6272EB"/>
    <w:multiLevelType w:val="hybridMultilevel"/>
    <w:tmpl w:val="B4CC65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6C2"/>
    <w:rsid w:val="001446C2"/>
    <w:rsid w:val="001D6576"/>
    <w:rsid w:val="002554CD"/>
    <w:rsid w:val="00293B83"/>
    <w:rsid w:val="002B4294"/>
    <w:rsid w:val="00333D0D"/>
    <w:rsid w:val="004C049F"/>
    <w:rsid w:val="005000E2"/>
    <w:rsid w:val="006A3CE7"/>
    <w:rsid w:val="00C53F15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48C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144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quigley.scs.ryerson.ca/~mth210/OldExams/Finals/W05%20Final%20Exam.pdf" TargetMode="External"/><Relationship Id="rId20" Type="http://schemas.openxmlformats.org/officeDocument/2006/relationships/image" Target="media/image9.jpe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hyperlink" Target="http://hackingoff.com/compilers/regular-expression-to-nfa-dfa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www.eecs.yorku.ca/course_archive/2008-09/S/1019/Website_files/19-the-pigeonhole-principle.pdf" TargetMode="External"/><Relationship Id="rId18" Type="http://schemas.openxmlformats.org/officeDocument/2006/relationships/hyperlink" Target="https://www.youtube.com/watch?v=2-mxYrCNX60&amp;t=197s" TargetMode="External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3E917C1-5DEA-7040-B2DA-942D59199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5</TotalTime>
  <Pages>8</Pages>
  <Words>123</Words>
  <Characters>707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3</cp:revision>
  <dcterms:created xsi:type="dcterms:W3CDTF">2017-04-23T04:53:00Z</dcterms:created>
  <dcterms:modified xsi:type="dcterms:W3CDTF">2017-04-23T05:01:00Z</dcterms:modified>
</cp:coreProperties>
</file>